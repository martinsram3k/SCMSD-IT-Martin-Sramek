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E30" w:rsidP="003575AA" w:rsidRDefault="00466897" w14:paraId="6C1ED1E1" w14:textId="3AD9B1DD">
      <w:pPr>
        <w:pStyle w:val="Nadpis1"/>
      </w:pPr>
      <w:r>
        <w:t xml:space="preserve">CSS – Media </w:t>
      </w:r>
      <w:proofErr w:type="spellStart"/>
      <w:r>
        <w:t>query</w:t>
      </w:r>
      <w:proofErr w:type="spellEnd"/>
    </w:p>
    <w:p w:rsidR="00000F35" w:rsidP="00000F35" w:rsidRDefault="00466897" w14:paraId="26F0D361" w14:textId="2D302849">
      <w:pPr>
        <w:pStyle w:val="Odstavecseseznamem"/>
        <w:numPr>
          <w:ilvl w:val="0"/>
          <w:numId w:val="20"/>
        </w:numPr>
      </w:pPr>
      <w:r>
        <w:t xml:space="preserve">Vytvořte si kořenovou složku a pojmenujte ji media-test. </w:t>
      </w:r>
      <w:r w:rsidR="00000F35">
        <w:t xml:space="preserve">Na </w:t>
      </w:r>
      <w:proofErr w:type="spellStart"/>
      <w:r w:rsidR="00000F35">
        <w:t>Moodlu</w:t>
      </w:r>
      <w:proofErr w:type="spellEnd"/>
      <w:r w:rsidR="00000F35">
        <w:t xml:space="preserve"> v podkladech naleznete soubory index.html a styles.css. Tyto soubory přesuňte do kořenové složky. Otevřete kořenovou složku pomocí VS </w:t>
      </w:r>
      <w:proofErr w:type="spellStart"/>
      <w:r w:rsidR="00000F35">
        <w:t>Code</w:t>
      </w:r>
      <w:proofErr w:type="spellEnd"/>
      <w:r w:rsidR="00000F35">
        <w:t>.</w:t>
      </w:r>
    </w:p>
    <w:p w:rsidR="00000F35" w:rsidP="00000F35" w:rsidRDefault="00000F35" w14:paraId="58BF5FDD" w14:textId="626E569A">
      <w:pPr>
        <w:pStyle w:val="Odstavecseseznamem"/>
        <w:numPr>
          <w:ilvl w:val="0"/>
          <w:numId w:val="20"/>
        </w:numPr>
      </w:pPr>
      <w:r>
        <w:t xml:space="preserve">Upravte web tak, aby se po dosažení šířky </w:t>
      </w:r>
      <w:proofErr w:type="gramStart"/>
      <w:r>
        <w:t>menší</w:t>
      </w:r>
      <w:proofErr w:type="gramEnd"/>
      <w:r>
        <w:t xml:space="preserve"> než 400px zobrazovaly prvky takto:</w:t>
      </w:r>
    </w:p>
    <w:p w:rsidR="00000F35" w:rsidP="00000F35" w:rsidRDefault="00000F35" w14:paraId="34D8EBF1" w14:textId="67FA2437">
      <w:pPr>
        <w:pStyle w:val="Odstavecseseznamem"/>
        <w:numPr>
          <w:ilvl w:val="1"/>
          <w:numId w:val="20"/>
        </w:numPr>
      </w:pPr>
      <w:r>
        <w:t>tělo webu</w:t>
      </w:r>
    </w:p>
    <w:p w:rsidR="00000F35" w:rsidP="00000F35" w:rsidRDefault="00000F35" w14:paraId="3F9304F4" w14:textId="587A85ED">
      <w:pPr>
        <w:pStyle w:val="Odstavecseseznamem"/>
        <w:numPr>
          <w:ilvl w:val="2"/>
          <w:numId w:val="20"/>
        </w:numPr>
      </w:pPr>
      <w:r>
        <w:t>pozadí = #ffcccc</w:t>
      </w:r>
    </w:p>
    <w:p w:rsidR="00000F35" w:rsidP="00000F35" w:rsidRDefault="00000F35" w14:paraId="532D2541" w14:textId="101520FC">
      <w:pPr>
        <w:pStyle w:val="Odstavecseseznamem"/>
        <w:numPr>
          <w:ilvl w:val="1"/>
          <w:numId w:val="20"/>
        </w:numPr>
      </w:pPr>
      <w:r>
        <w:t>nadpis úrovně 1 v hlavičce webu</w:t>
      </w:r>
    </w:p>
    <w:p w:rsidR="00000F35" w:rsidP="00000F35" w:rsidRDefault="00000F35" w14:paraId="144B86F5" w14:textId="4D37C893">
      <w:pPr>
        <w:pStyle w:val="Odstavecseseznamem"/>
        <w:numPr>
          <w:ilvl w:val="2"/>
          <w:numId w:val="20"/>
        </w:numPr>
      </w:pPr>
      <w:r>
        <w:t>velikost písma = 1.5em</w:t>
      </w:r>
    </w:p>
    <w:p w:rsidR="00000F35" w:rsidP="00000F35" w:rsidRDefault="00000F35" w14:paraId="2E6D60BC" w14:textId="4A20CFAA">
      <w:pPr>
        <w:pStyle w:val="Odstavecseseznamem"/>
        <w:numPr>
          <w:ilvl w:val="1"/>
          <w:numId w:val="20"/>
        </w:numPr>
      </w:pPr>
      <w:r>
        <w:t xml:space="preserve">třída </w:t>
      </w:r>
      <w:proofErr w:type="spellStart"/>
      <w:r>
        <w:t>container</w:t>
      </w:r>
      <w:proofErr w:type="spellEnd"/>
    </w:p>
    <w:p w:rsidR="00000F35" w:rsidP="00000F35" w:rsidRDefault="00000F35" w14:paraId="07EA26DB" w14:textId="0C3801B4">
      <w:pPr>
        <w:pStyle w:val="Odstavecseseznamem"/>
        <w:numPr>
          <w:ilvl w:val="2"/>
          <w:numId w:val="20"/>
        </w:numPr>
      </w:pPr>
      <w:r>
        <w:t>šířka = 90%</w:t>
      </w:r>
    </w:p>
    <w:p w:rsidR="00000F35" w:rsidP="00000F35" w:rsidRDefault="00000F35" w14:paraId="09B8F3A3" w14:textId="528AECD1">
      <w:pPr>
        <w:pStyle w:val="Odstavecseseznamem"/>
        <w:numPr>
          <w:ilvl w:val="0"/>
          <w:numId w:val="20"/>
        </w:numPr>
      </w:pPr>
      <w:r>
        <w:t xml:space="preserve">Na </w:t>
      </w:r>
      <w:proofErr w:type="spellStart"/>
      <w:r>
        <w:t>Moodlu</w:t>
      </w:r>
      <w:proofErr w:type="spellEnd"/>
      <w:r>
        <w:t xml:space="preserve"> najdete video s názvem vzor. V něm vidíte dodělanou sekci fotogalerie. Obrázky pro vaší práci naleznete</w:t>
      </w:r>
      <w:r w:rsidR="00AA1231">
        <w:t xml:space="preserve"> v Podkladech. Vaším úkolem je tuto část co nejvěrohodněji napodobit.</w:t>
      </w:r>
    </w:p>
    <w:p w:rsidRPr="00E04A29" w:rsidR="00E04A29" w:rsidP="00E04A29" w:rsidRDefault="00E04A29" w14:paraId="725425D3" w14:textId="651A8D44">
      <w:pPr>
        <w:jc w:val="center"/>
        <w:rPr>
          <w:i/>
          <w:iCs/>
          <w:color w:val="FF0000"/>
        </w:rPr>
      </w:pPr>
      <w:r>
        <w:rPr>
          <w:i/>
          <w:iCs/>
          <w:color w:val="FF0000"/>
        </w:rPr>
        <w:t xml:space="preserve">--- při vytváření vzoru pan učitel určitě použil </w:t>
      </w:r>
      <w:proofErr w:type="spellStart"/>
      <w:r>
        <w:rPr>
          <w:i/>
          <w:iCs/>
          <w:color w:val="FF0000"/>
        </w:rPr>
        <w:t>flexbox</w:t>
      </w:r>
      <w:proofErr w:type="spellEnd"/>
      <w:r>
        <w:rPr>
          <w:i/>
          <w:iCs/>
          <w:color w:val="FF0000"/>
        </w:rPr>
        <w:t xml:space="preserve"> </w:t>
      </w:r>
      <w:r w:rsidRPr="00E04A29">
        <w:rPr>
          <w:rFonts w:ascii="Wingdings" w:hAnsi="Wingdings" w:eastAsia="Wingdings" w:cs="Wingdings"/>
          <w:i/>
          <w:iCs/>
          <w:color w:val="FF0000"/>
        </w:rPr>
        <w:t>J</w:t>
      </w:r>
      <w:r>
        <w:rPr>
          <w:i/>
          <w:iCs/>
          <w:color w:val="FF0000"/>
        </w:rPr>
        <w:t xml:space="preserve"> ---</w:t>
      </w:r>
    </w:p>
    <w:p w:rsidR="00AA1231" w:rsidP="00AA1231" w:rsidRDefault="00AA1231" w14:paraId="7E7C3E20" w14:textId="09D6DD1B">
      <w:pPr>
        <w:pStyle w:val="Odstavecseseznamem"/>
        <w:numPr>
          <w:ilvl w:val="1"/>
          <w:numId w:val="20"/>
        </w:numPr>
      </w:pPr>
      <w:r>
        <w:t xml:space="preserve">použité velikost </w:t>
      </w:r>
      <w:r>
        <w:rPr>
          <w:b/>
          <w:bCs/>
        </w:rPr>
        <w:t>KAŽDÁ PRÁVĚ JEDNOU</w:t>
      </w:r>
    </w:p>
    <w:p w:rsidR="00AA1231" w:rsidP="00AA1231" w:rsidRDefault="00AA1231" w14:paraId="28474282" w14:textId="0B05234B">
      <w:pPr>
        <w:pStyle w:val="Odstavecseseznamem"/>
        <w:numPr>
          <w:ilvl w:val="2"/>
          <w:numId w:val="20"/>
        </w:numPr>
      </w:pPr>
      <w:r>
        <w:t>10px, 5px, 3px,</w:t>
      </w:r>
      <w:r w:rsidR="00E04A29">
        <w:t xml:space="preserve"> 100%</w:t>
      </w:r>
    </w:p>
    <w:p w:rsidRPr="00AA1231" w:rsidR="00AA1231" w:rsidP="00AA1231" w:rsidRDefault="00AA1231" w14:paraId="52BAB305" w14:textId="4FFE8218">
      <w:pPr>
        <w:pStyle w:val="Odstavecseseznamem"/>
        <w:numPr>
          <w:ilvl w:val="1"/>
          <w:numId w:val="20"/>
        </w:numPr>
      </w:pPr>
      <w:r>
        <w:t xml:space="preserve">použité barvy </w:t>
      </w:r>
      <w:r>
        <w:rPr>
          <w:b/>
          <w:bCs/>
        </w:rPr>
        <w:t>KAŽDÁ PRÁVĚ JEDNOU</w:t>
      </w:r>
    </w:p>
    <w:p w:rsidR="00AA1231" w:rsidP="00AA1231" w:rsidRDefault="00E04A29" w14:paraId="16C9B99C" w14:textId="6EACD60B">
      <w:pPr>
        <w:pStyle w:val="Odstavecseseznamem"/>
        <w:numPr>
          <w:ilvl w:val="2"/>
          <w:numId w:val="20"/>
        </w:numPr>
        <w:rPr/>
      </w:pPr>
      <w:r w:rsidR="00E04A29">
        <w:rPr/>
        <w:t>dark</w:t>
      </w:r>
      <w:r w:rsidR="7D7D8219">
        <w:rPr/>
        <w:t>g</w:t>
      </w:r>
      <w:r w:rsidR="00E04A29">
        <w:rPr/>
        <w:t>rey</w:t>
      </w:r>
      <w:r w:rsidR="00E04A29">
        <w:rPr/>
        <w:t>, navy</w:t>
      </w:r>
    </w:p>
    <w:p w:rsidRPr="00466897" w:rsidR="00E04A29" w:rsidP="00E04A29" w:rsidRDefault="00E04A29" w14:paraId="3975C9AA" w14:textId="54267804">
      <w:pPr>
        <w:pStyle w:val="Odstavecseseznamem"/>
        <w:numPr>
          <w:ilvl w:val="0"/>
          <w:numId w:val="20"/>
        </w:numPr>
      </w:pPr>
      <w:r>
        <w:t xml:space="preserve">Kořenovou složku zazipujte a odevzdejte do </w:t>
      </w:r>
      <w:proofErr w:type="spellStart"/>
      <w:r>
        <w:t>Moodlu</w:t>
      </w:r>
      <w:proofErr w:type="spellEnd"/>
      <w:r>
        <w:t>.</w:t>
      </w:r>
    </w:p>
    <w:sectPr w:rsidRPr="00466897" w:rsidR="00E04A29">
      <w:pgSz w:w="11906" w:h="16838" w:orient="portrait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386F"/>
    <w:multiLevelType w:val="hybridMultilevel"/>
    <w:tmpl w:val="6EC2860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04303F"/>
    <w:multiLevelType w:val="multilevel"/>
    <w:tmpl w:val="495CC6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06B630CD"/>
    <w:multiLevelType w:val="multilevel"/>
    <w:tmpl w:val="B47C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E091FA9"/>
    <w:multiLevelType w:val="multilevel"/>
    <w:tmpl w:val="BDA05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20A8B0E"/>
    <w:multiLevelType w:val="hybridMultilevel"/>
    <w:tmpl w:val="FC5A8C12"/>
    <w:lvl w:ilvl="0" w:tplc="33E0A7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9619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BCDA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36A8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C44C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2A10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063E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B257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4E30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C73912"/>
    <w:multiLevelType w:val="hybridMultilevel"/>
    <w:tmpl w:val="4D60DC6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C272A8"/>
    <w:multiLevelType w:val="hybridMultilevel"/>
    <w:tmpl w:val="BA1AECC0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E4902F9"/>
    <w:multiLevelType w:val="multilevel"/>
    <w:tmpl w:val="7DC43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27116DE0"/>
    <w:multiLevelType w:val="hybridMultilevel"/>
    <w:tmpl w:val="0A082A3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820B4C"/>
    <w:multiLevelType w:val="hybridMultilevel"/>
    <w:tmpl w:val="0AC8DD6C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19A157A"/>
    <w:multiLevelType w:val="multilevel"/>
    <w:tmpl w:val="25FECD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1" w15:restartNumberingAfterBreak="0">
    <w:nsid w:val="36D82901"/>
    <w:multiLevelType w:val="hybridMultilevel"/>
    <w:tmpl w:val="A1501288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F892359"/>
    <w:multiLevelType w:val="multilevel"/>
    <w:tmpl w:val="6DB8B1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3" w15:restartNumberingAfterBreak="0">
    <w:nsid w:val="53041513"/>
    <w:multiLevelType w:val="hybridMultilevel"/>
    <w:tmpl w:val="7DC09564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8BF5C2F"/>
    <w:multiLevelType w:val="hybridMultilevel"/>
    <w:tmpl w:val="781E7472"/>
    <w:lvl w:ilvl="0" w:tplc="040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0847DB0"/>
    <w:multiLevelType w:val="hybridMultilevel"/>
    <w:tmpl w:val="A65A49E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F2956"/>
    <w:multiLevelType w:val="multilevel"/>
    <w:tmpl w:val="FD343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689C649F"/>
    <w:multiLevelType w:val="hybridMultilevel"/>
    <w:tmpl w:val="14BE20BA"/>
    <w:lvl w:ilvl="0" w:tplc="BF7C98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BC79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2EC4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108F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4827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7085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40A0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787D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0290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8349F9"/>
    <w:multiLevelType w:val="multilevel"/>
    <w:tmpl w:val="59326A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9" w15:restartNumberingAfterBreak="0">
    <w:nsid w:val="7BD278AF"/>
    <w:multiLevelType w:val="hybridMultilevel"/>
    <w:tmpl w:val="3D7C28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137780">
    <w:abstractNumId w:val="18"/>
  </w:num>
  <w:num w:numId="2" w16cid:durableId="1900314303">
    <w:abstractNumId w:val="10"/>
  </w:num>
  <w:num w:numId="3" w16cid:durableId="1746801013">
    <w:abstractNumId w:val="2"/>
  </w:num>
  <w:num w:numId="4" w16cid:durableId="289166590">
    <w:abstractNumId w:val="16"/>
  </w:num>
  <w:num w:numId="5" w16cid:durableId="2069954860">
    <w:abstractNumId w:val="1"/>
  </w:num>
  <w:num w:numId="6" w16cid:durableId="1294484425">
    <w:abstractNumId w:val="3"/>
  </w:num>
  <w:num w:numId="7" w16cid:durableId="1513837297">
    <w:abstractNumId w:val="7"/>
  </w:num>
  <w:num w:numId="8" w16cid:durableId="1375499627">
    <w:abstractNumId w:val="12"/>
  </w:num>
  <w:num w:numId="9" w16cid:durableId="1959873749">
    <w:abstractNumId w:val="13"/>
  </w:num>
  <w:num w:numId="10" w16cid:durableId="1005595104">
    <w:abstractNumId w:val="9"/>
  </w:num>
  <w:num w:numId="11" w16cid:durableId="745223038">
    <w:abstractNumId w:val="11"/>
  </w:num>
  <w:num w:numId="12" w16cid:durableId="1582984806">
    <w:abstractNumId w:val="5"/>
  </w:num>
  <w:num w:numId="13" w16cid:durableId="2120566782">
    <w:abstractNumId w:val="17"/>
  </w:num>
  <w:num w:numId="14" w16cid:durableId="1270046591">
    <w:abstractNumId w:val="4"/>
  </w:num>
  <w:num w:numId="15" w16cid:durableId="1906909836">
    <w:abstractNumId w:val="0"/>
  </w:num>
  <w:num w:numId="16" w16cid:durableId="1612588433">
    <w:abstractNumId w:val="14"/>
  </w:num>
  <w:num w:numId="17" w16cid:durableId="1875803952">
    <w:abstractNumId w:val="8"/>
  </w:num>
  <w:num w:numId="18" w16cid:durableId="546839884">
    <w:abstractNumId w:val="6"/>
  </w:num>
  <w:num w:numId="19" w16cid:durableId="1710834591">
    <w:abstractNumId w:val="19"/>
  </w:num>
  <w:num w:numId="20" w16cid:durableId="1942830966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97"/>
    <w:rsid w:val="00000F35"/>
    <w:rsid w:val="000349BF"/>
    <w:rsid w:val="0005767D"/>
    <w:rsid w:val="00123C7E"/>
    <w:rsid w:val="0014518F"/>
    <w:rsid w:val="003575AA"/>
    <w:rsid w:val="003A5CE9"/>
    <w:rsid w:val="003E5BAF"/>
    <w:rsid w:val="003E77E9"/>
    <w:rsid w:val="00466897"/>
    <w:rsid w:val="00732C20"/>
    <w:rsid w:val="007A3343"/>
    <w:rsid w:val="007D5E30"/>
    <w:rsid w:val="0092601E"/>
    <w:rsid w:val="00972684"/>
    <w:rsid w:val="00AA1231"/>
    <w:rsid w:val="00AB577A"/>
    <w:rsid w:val="00E04A29"/>
    <w:rsid w:val="00E7509B"/>
    <w:rsid w:val="00F223FA"/>
    <w:rsid w:val="4A72623C"/>
    <w:rsid w:val="7D7D8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40750"/>
  <w15:docId w15:val="{B6019551-2520-C142-89D0-26E13F5E0D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Roboto" w:hAnsi="Roboto" w:eastAsia="Roboto" w:cs="Roboto"/>
        <w:sz w:val="28"/>
        <w:szCs w:val="28"/>
        <w:lang w:val="cs-CZ" w:eastAsia="cs-CZ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0349BF"/>
    <w:rPr>
      <w:sz w:val="24"/>
      <w:szCs w:val="24"/>
    </w:rPr>
  </w:style>
  <w:style w:type="paragraph" w:styleId="Nadpis1">
    <w:name w:val="heading 1"/>
    <w:basedOn w:val="Normln"/>
    <w:next w:val="Normln"/>
    <w:uiPriority w:val="9"/>
    <w:qFormat/>
    <w:rsid w:val="000349BF"/>
    <w:pPr>
      <w:keepNext/>
      <w:keepLines/>
      <w:spacing w:before="240"/>
      <w:outlineLvl w:val="0"/>
    </w:pPr>
    <w:rPr>
      <w:b/>
      <w:color w:val="ED7D31"/>
      <w:sz w:val="36"/>
      <w:szCs w:val="36"/>
    </w:rPr>
  </w:style>
  <w:style w:type="paragraph" w:styleId="Nadpis2">
    <w:name w:val="heading 2"/>
    <w:basedOn w:val="Normln"/>
    <w:next w:val="Normln"/>
    <w:uiPriority w:val="9"/>
    <w:unhideWhenUsed/>
    <w:qFormat/>
    <w:rsid w:val="000349BF"/>
    <w:pPr>
      <w:keepNext/>
      <w:keepLines/>
      <w:spacing w:before="120" w:after="240"/>
      <w:outlineLvl w:val="1"/>
    </w:pPr>
    <w:rPr>
      <w:b/>
      <w:color w:val="00B0F0"/>
      <w:sz w:val="32"/>
      <w:szCs w:val="32"/>
    </w:rPr>
  </w:style>
  <w:style w:type="paragraph" w:styleId="Nadpis3">
    <w:name w:val="heading 3"/>
    <w:basedOn w:val="Normln"/>
    <w:next w:val="Normln"/>
    <w:uiPriority w:val="9"/>
    <w:unhideWhenUsed/>
    <w:qFormat/>
    <w:rsid w:val="000349BF"/>
    <w:pPr>
      <w:keepNext/>
      <w:keepLines/>
      <w:spacing w:before="120" w:after="120"/>
      <w:outlineLvl w:val="2"/>
    </w:pPr>
    <w:rPr>
      <w:rFonts w:ascii="Roboto Condensed" w:hAnsi="Roboto Condensed" w:eastAsia="Roboto Condensed" w:cs="Roboto Condensed"/>
      <w:bCs/>
      <w:color w:val="FF0000"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Odstavecseseznamem">
    <w:name w:val="List Paragraph"/>
    <w:basedOn w:val="Normln"/>
    <w:uiPriority w:val="34"/>
    <w:qFormat/>
    <w:rsid w:val="00972684"/>
    <w:pPr>
      <w:ind w:left="720"/>
      <w:contextualSpacing/>
    </w:pPr>
    <w:rPr>
      <w:rFonts w:eastAsia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alkrankus/Library/CloudStorage/OneDrive-SC&#780;MSD/Vy&#769;uka/S&#780;ablony/Pozna&#769;mky,%20zada&#769;ni&#769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Poznámky, zadání.dotx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Michal Krankus</dc:creator>
  <lastModifiedBy>Michal Krankus</lastModifiedBy>
  <revision>2</revision>
  <dcterms:created xsi:type="dcterms:W3CDTF">2025-01-12T18:54:00.0000000Z</dcterms:created>
  <dcterms:modified xsi:type="dcterms:W3CDTF">2025-12-04T08:58:46.6854055Z</dcterms:modified>
</coreProperties>
</file>